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 xml:space="preserve">Deepened knowledge </w:t>
            </w:r>
            <w:r w:rsidRPr="00E15C8D">
              <w:t>of</w:t>
            </w:r>
            <w:r w:rsidRPr="00E15C8D">
              <w:rPr>
                <w:spacing w:val="-18"/>
              </w:rPr>
              <w:t xml:space="preserve"> </w:t>
            </w:r>
            <w:r w:rsidRPr="00E15C8D">
              <w:t>computer</w:t>
            </w:r>
            <w:r w:rsidRPr="00E15C8D">
              <w:rPr>
                <w:spacing w:val="-19"/>
              </w:rPr>
              <w:t xml:space="preserve"> </w:t>
            </w:r>
            <w:r w:rsidRPr="00E15C8D">
              <w:t>algorithms.</w:t>
            </w:r>
          </w:p>
          <w:p w14:paraId="5B175CFC" w14:textId="6E791170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</w:t>
            </w:r>
            <w:r w:rsidR="00E15C8D">
              <w:rPr>
                <w:rFonts w:ascii="Trebuchet MS"/>
                <w:b/>
                <w:sz w:val="22"/>
              </w:rPr>
              <w:t>I</w:t>
            </w:r>
            <w:r>
              <w:rPr>
                <w:rFonts w:ascii="Trebuchet MS"/>
                <w:b/>
                <w:sz w:val="22"/>
              </w:rPr>
              <w:t xml:space="preserve"> (Fall 201</w:t>
            </w:r>
            <w:r w:rsidR="00E15C8D"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 w:rsidRPr="00E15C8D">
              <w:t>problem</w:t>
            </w:r>
            <w:r w:rsidRPr="00E15C8D">
              <w:rPr>
                <w:spacing w:val="-17"/>
              </w:rPr>
              <w:t xml:space="preserve"> </w:t>
            </w:r>
            <w:r w:rsidRPr="00E15C8D">
              <w:t>solving</w:t>
            </w:r>
            <w:r w:rsidRPr="00E15C8D">
              <w:rPr>
                <w:spacing w:val="-19"/>
              </w:rPr>
              <w:t xml:space="preserve"> </w:t>
            </w:r>
            <w:r w:rsidRPr="00E15C8D">
              <w:t>and</w:t>
            </w:r>
            <w:r w:rsidRPr="00E15C8D">
              <w:rPr>
                <w:spacing w:val="-19"/>
              </w:rPr>
              <w:t xml:space="preserve"> </w:t>
            </w:r>
            <w:r w:rsidRPr="00E15C8D">
              <w:t>logic</w:t>
            </w:r>
            <w:r w:rsidRPr="00E15C8D">
              <w:rPr>
                <w:spacing w:val="-17"/>
              </w:rPr>
              <w:t xml:space="preserve"> </w:t>
            </w:r>
            <w:r w:rsidRPr="00E15C8D"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119424F8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combining </w:t>
            </w:r>
            <w:r>
              <w:rPr>
                <w:spacing w:val="-36"/>
                <w:sz w:val="22"/>
              </w:rPr>
              <w:t xml:space="preserve"> </w:t>
            </w:r>
            <w:r w:rsidRPr="00E15C8D">
              <w:t>images,</w:t>
            </w:r>
            <w:r w:rsidRPr="00E15C8D">
              <w:rPr>
                <w:spacing w:val="-38"/>
              </w:rPr>
              <w:t xml:space="preserve"> </w:t>
            </w:r>
            <w:r w:rsidRPr="00E15C8D">
              <w:t>text,</w:t>
            </w:r>
            <w:r w:rsidRPr="00E15C8D">
              <w:rPr>
                <w:spacing w:val="-36"/>
              </w:rPr>
              <w:t xml:space="preserve"> </w:t>
            </w:r>
            <w:r w:rsidRPr="00E15C8D">
              <w:t>sound,</w:t>
            </w:r>
            <w:r w:rsidRPr="00E15C8D">
              <w:rPr>
                <w:spacing w:val="-37"/>
              </w:rPr>
              <w:t xml:space="preserve"> </w:t>
            </w:r>
            <w:r w:rsidRPr="00E15C8D"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6B114D" w:rsidP="00F7455C">
            <w:pPr>
              <w:pStyle w:val="Information"/>
            </w:pPr>
            <w:hyperlink r:id="rId13" w:history="1">
              <w:r w:rsidR="00F7455C"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2E2B32B" w:rsidR="00F7455C" w:rsidRPr="00380FD1" w:rsidRDefault="006B114D" w:rsidP="00F7455C">
            <w:pPr>
              <w:pStyle w:val="Information"/>
            </w:pPr>
            <w:hyperlink r:id="rId16" w:history="1">
              <w:r w:rsidR="00F7455C" w:rsidRPr="00D341EF">
                <w:rPr>
                  <w:rStyle w:val="Hyperlink"/>
                </w:rPr>
                <w:t>keithklopez.com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07E46" w14:textId="77777777" w:rsidR="006B114D" w:rsidRDefault="006B114D" w:rsidP="00590471">
      <w:r>
        <w:separator/>
      </w:r>
    </w:p>
  </w:endnote>
  <w:endnote w:type="continuationSeparator" w:id="0">
    <w:p w14:paraId="2E6060FC" w14:textId="77777777" w:rsidR="006B114D" w:rsidRDefault="006B114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46063" w14:textId="77777777" w:rsidR="006B114D" w:rsidRDefault="006B114D" w:rsidP="00590471">
      <w:r>
        <w:separator/>
      </w:r>
    </w:p>
  </w:footnote>
  <w:footnote w:type="continuationSeparator" w:id="0">
    <w:p w14:paraId="4BCD1AEB" w14:textId="77777777" w:rsidR="006B114D" w:rsidRDefault="006B114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112FD7"/>
    <w:rsid w:val="00150ABD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B114D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A07F3"/>
    <w:rsid w:val="00AC6C7E"/>
    <w:rsid w:val="00B3194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15C8D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keithklopez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53600D"/>
    <w:rsid w:val="006951E0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5CDC9BAF54FD9B1CBC97E1D45CA5A">
    <w:name w:val="E345CDC9BAF54FD9B1CBC97E1D45CA5A"/>
  </w:style>
  <w:style w:type="paragraph" w:customStyle="1" w:styleId="B188239146B247EE8CEA8F41BF8B959A">
    <w:name w:val="B188239146B247EE8CEA8F41BF8B959A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2021-03-17T14:26:00Z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