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46C43E5C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8B47202" w14:textId="5C617A62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D865CDF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6A583F5" w14:textId="77777777" w:rsidR="003D1B71" w:rsidRPr="00310F17" w:rsidRDefault="00D341EF" w:rsidP="00310F17">
            <w:pPr>
              <w:pStyle w:val="Title"/>
            </w:pPr>
            <w:r>
              <w:t>Keith K</w:t>
            </w:r>
            <w:r w:rsidR="003D1B71" w:rsidRPr="00310F17">
              <w:br/>
            </w:r>
            <w:r>
              <w:t>Lopez</w:t>
            </w:r>
          </w:p>
        </w:tc>
      </w:tr>
      <w:tr w:rsidR="003D1B71" w14:paraId="742F351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1992450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B13098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E345CDC9BAF54FD9B1CBC97E1D45CA5A"/>
              </w:placeholder>
              <w:temporary/>
              <w:showingPlcHdr/>
              <w15:appearance w15:val="hidden"/>
            </w:sdtPr>
            <w:sdtEndPr/>
            <w:sdtContent>
              <w:p w14:paraId="44621CB2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02F3B488" w14:textId="77777777" w:rsidR="00D341EF" w:rsidRDefault="00D341EF" w:rsidP="00D341EF">
            <w:pPr>
              <w:pStyle w:val="TableParagraph"/>
              <w:spacing w:before="13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2017–November 2017</w:t>
            </w:r>
          </w:p>
          <w:p w14:paraId="5A616D0B" w14:textId="77777777" w:rsid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Busser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Vic’s and Anthony’s Steakhouse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Atlantic City, NJ</w:t>
            </w:r>
          </w:p>
          <w:p w14:paraId="66A11C35" w14:textId="77777777" w:rsidR="00D341EF" w:rsidRDefault="00D341EF" w:rsidP="00D341EF">
            <w:pPr>
              <w:pStyle w:val="TableParagraph"/>
              <w:spacing w:before="5"/>
              <w:rPr>
                <w:sz w:val="18"/>
              </w:rPr>
            </w:pPr>
          </w:p>
          <w:p w14:paraId="4DC40C99" w14:textId="77777777" w:rsidR="00D341EF" w:rsidRDefault="00D341EF" w:rsidP="00D341EF">
            <w:pPr>
              <w:pStyle w:val="TableParagraph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z w:val="18"/>
              </w:rPr>
              <w:t>May 2015–October 2016</w:t>
            </w:r>
          </w:p>
          <w:p w14:paraId="75242045" w14:textId="77777777" w:rsidR="003D1B71" w:rsidRPr="00D341EF" w:rsidRDefault="00D341EF" w:rsidP="00D341EF">
            <w:pPr>
              <w:pStyle w:val="TableParagraph"/>
              <w:spacing w:before="10"/>
            </w:pPr>
            <w:r>
              <w:rPr>
                <w:sz w:val="22"/>
              </w:rPr>
              <w:t xml:space="preserve">Cashier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 xml:space="preserve">ShopRite </w:t>
            </w:r>
            <w:r>
              <w:rPr>
                <w:rFonts w:ascii="Trebuchet MS" w:hAnsi="Trebuchet MS"/>
                <w:b/>
                <w:color w:val="666666"/>
                <w:sz w:val="22"/>
              </w:rPr>
              <w:t xml:space="preserve">• </w:t>
            </w:r>
            <w:r>
              <w:rPr>
                <w:sz w:val="22"/>
              </w:rPr>
              <w:t>Somers Point, NJ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B188239146B247EE8CEA8F41BF8B959A"/>
              </w:placeholder>
              <w:temporary/>
              <w:showingPlcHdr/>
              <w15:appearance w15:val="hidden"/>
            </w:sdtPr>
            <w:sdtEndPr/>
            <w:sdtContent>
              <w:p w14:paraId="05F6FD57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6F61B943" w14:textId="77777777" w:rsidR="00D341EF" w:rsidRDefault="00D341EF" w:rsidP="00D341EF">
            <w:pPr>
              <w:pStyle w:val="TableParagraph"/>
              <w:spacing w:before="132"/>
            </w:pPr>
            <w:r>
              <w:rPr>
                <w:rFonts w:ascii="Trebuchet MS"/>
                <w:b/>
                <w:sz w:val="22"/>
              </w:rPr>
              <w:t>Stockton University</w:t>
            </w:r>
            <w:r>
              <w:rPr>
                <w:sz w:val="22"/>
              </w:rPr>
              <w:t>, Galloway, NJ</w:t>
            </w:r>
          </w:p>
          <w:p w14:paraId="130D2432" w14:textId="77777777" w:rsidR="00D341EF" w:rsidRDefault="00D341EF" w:rsidP="00D341EF">
            <w:pPr>
              <w:pStyle w:val="ListBullet"/>
            </w:pPr>
            <w:r>
              <w:t>Bachelor</w:t>
            </w:r>
            <w:r>
              <w:rPr>
                <w:spacing w:val="-21"/>
              </w:rPr>
              <w:t xml:space="preserve"> </w:t>
            </w:r>
            <w:r>
              <w:t>of</w:t>
            </w:r>
            <w:r>
              <w:rPr>
                <w:spacing w:val="-20"/>
              </w:rPr>
              <w:t xml:space="preserve"> </w:t>
            </w:r>
            <w:r>
              <w:t>Science</w:t>
            </w:r>
            <w:r>
              <w:rPr>
                <w:spacing w:val="-20"/>
              </w:rPr>
              <w:t xml:space="preserve"> </w:t>
            </w:r>
            <w:r>
              <w:t>in</w:t>
            </w:r>
            <w:r>
              <w:rPr>
                <w:spacing w:val="-18"/>
              </w:rPr>
              <w:t xml:space="preserve"> </w:t>
            </w:r>
            <w:r>
              <w:t>Computer</w:t>
            </w:r>
            <w:r>
              <w:rPr>
                <w:spacing w:val="-18"/>
              </w:rPr>
              <w:t xml:space="preserve"> </w:t>
            </w:r>
            <w:r>
              <w:t>Science</w:t>
            </w:r>
          </w:p>
          <w:p w14:paraId="7A325885" w14:textId="77777777" w:rsidR="00D341EF" w:rsidRDefault="00D341EF" w:rsidP="00D341EF">
            <w:pPr>
              <w:pStyle w:val="ListBullet"/>
              <w:ind w:left="720"/>
            </w:pPr>
            <w:r>
              <w:rPr>
                <w:w w:val="95"/>
              </w:rPr>
              <w:t>3.0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GPA</w:t>
            </w:r>
          </w:p>
          <w:p w14:paraId="787AD5A8" w14:textId="77777777" w:rsidR="00D341EF" w:rsidRDefault="00D341EF" w:rsidP="00D341EF">
            <w:pPr>
              <w:pStyle w:val="ListBullet"/>
            </w:pPr>
            <w:r>
              <w:t>Spring 2018 Dean’s</w:t>
            </w:r>
            <w:r>
              <w:rPr>
                <w:spacing w:val="-48"/>
              </w:rPr>
              <w:t xml:space="preserve"> </w:t>
            </w:r>
            <w:r>
              <w:t>List</w:t>
            </w:r>
          </w:p>
          <w:p w14:paraId="1B638B3D" w14:textId="77777777" w:rsidR="00D341EF" w:rsidRDefault="00D341EF" w:rsidP="00D341EF">
            <w:pPr>
              <w:pStyle w:val="ListBullet"/>
            </w:pPr>
            <w:r>
              <w:t>CARE</w:t>
            </w:r>
            <w:r>
              <w:rPr>
                <w:spacing w:val="-17"/>
              </w:rPr>
              <w:t xml:space="preserve"> </w:t>
            </w:r>
            <w:r>
              <w:t>Community</w:t>
            </w:r>
            <w:r>
              <w:rPr>
                <w:spacing w:val="-16"/>
              </w:rPr>
              <w:t xml:space="preserve"> </w:t>
            </w:r>
            <w:r>
              <w:t>Service</w:t>
            </w:r>
            <w:r>
              <w:rPr>
                <w:spacing w:val="-18"/>
              </w:rPr>
              <w:t xml:space="preserve"> </w:t>
            </w:r>
            <w:r>
              <w:t>Award</w:t>
            </w:r>
          </w:p>
          <w:p w14:paraId="54E16AB7" w14:textId="77777777" w:rsidR="003D1B71" w:rsidRDefault="00D341EF" w:rsidP="00D341EF">
            <w:pPr>
              <w:pStyle w:val="ListBullet"/>
            </w:pPr>
            <w:r>
              <w:t>Fall 2015 Dean’s</w:t>
            </w:r>
            <w:r>
              <w:rPr>
                <w:spacing w:val="-43"/>
              </w:rPr>
              <w:t xml:space="preserve"> </w:t>
            </w:r>
            <w:r>
              <w:t>List</w:t>
            </w:r>
          </w:p>
          <w:p w14:paraId="66C7DA3A" w14:textId="77777777" w:rsidR="00D341EF" w:rsidRPr="00740017" w:rsidRDefault="00D341EF" w:rsidP="00D341EF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14:paraId="1C0BC48E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Relevant Coursework</w:t>
            </w:r>
          </w:p>
          <w:p w14:paraId="0A803B21" w14:textId="77777777" w:rsidR="00D341EF" w:rsidRDefault="00D341EF" w:rsidP="00D341EF">
            <w:pPr>
              <w:pStyle w:val="TableParagraph"/>
              <w:spacing w:before="134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Artificial Intelligence</w:t>
            </w:r>
            <w:r>
              <w:rPr>
                <w:rFonts w:ascii="Trebuchet MS"/>
                <w:b/>
                <w:sz w:val="22"/>
              </w:rPr>
              <w:t xml:space="preserve"> (</w:t>
            </w:r>
            <w:r>
              <w:rPr>
                <w:rFonts w:ascii="Trebuchet MS"/>
                <w:b/>
              </w:rPr>
              <w:t>Spring</w:t>
            </w:r>
            <w:r>
              <w:rPr>
                <w:rFonts w:ascii="Trebuchet MS"/>
                <w:b/>
                <w:sz w:val="22"/>
              </w:rPr>
              <w:t xml:space="preserve"> 201</w:t>
            </w:r>
            <w:r>
              <w:rPr>
                <w:rFonts w:ascii="Trebuchet MS"/>
                <w:b/>
              </w:rPr>
              <w:t>9</w:t>
            </w:r>
            <w:r>
              <w:rPr>
                <w:rFonts w:ascii="Trebuchet MS"/>
                <w:b/>
                <w:sz w:val="22"/>
              </w:rPr>
              <w:t>)</w:t>
            </w:r>
          </w:p>
          <w:p w14:paraId="746915A9" w14:textId="77777777" w:rsidR="00D341EF" w:rsidRPr="00075419" w:rsidRDefault="00D341EF" w:rsidP="00D341EF">
            <w:pPr>
              <w:pStyle w:val="TableParagraph"/>
              <w:numPr>
                <w:ilvl w:val="0"/>
                <w:numId w:val="4"/>
              </w:numPr>
              <w:adjustRightInd/>
              <w:spacing w:before="14"/>
              <w:rPr>
                <w:rFonts w:ascii="Trebuchet MS"/>
                <w:b/>
              </w:rPr>
            </w:pPr>
            <w:r>
              <w:rPr>
                <w:w w:val="95"/>
              </w:rPr>
              <w:t>Applied a</w:t>
            </w:r>
            <w:r w:rsidRPr="00075419">
              <w:rPr>
                <w:w w:val="95"/>
              </w:rPr>
              <w:t>lgorithms and techniques for artificial intelligence apps</w:t>
            </w:r>
            <w:r>
              <w:rPr>
                <w:w w:val="95"/>
              </w:rPr>
              <w:t>.</w:t>
            </w:r>
          </w:p>
          <w:p w14:paraId="7E70E8D4" w14:textId="77777777" w:rsidR="00D341EF" w:rsidRDefault="00D341EF" w:rsidP="00D341EF">
            <w:pPr>
              <w:pStyle w:val="TableParagraph"/>
              <w:spacing w:before="14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Data Structures &amp; Algorithms II (Fall 2018)</w:t>
            </w:r>
          </w:p>
          <w:p w14:paraId="4CA117B5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Deepened knowledge of</w:t>
            </w:r>
            <w:r>
              <w:rPr>
                <w:spacing w:val="-18"/>
                <w:sz w:val="22"/>
              </w:rPr>
              <w:t xml:space="preserve"> </w:t>
            </w:r>
            <w:r>
              <w:rPr>
                <w:sz w:val="22"/>
              </w:rPr>
              <w:t>computer</w:t>
            </w:r>
            <w:r>
              <w:rPr>
                <w:spacing w:val="-19"/>
                <w:sz w:val="22"/>
              </w:rPr>
              <w:t xml:space="preserve"> </w:t>
            </w:r>
            <w:r>
              <w:rPr>
                <w:sz w:val="22"/>
              </w:rPr>
              <w:t>algorithms.</w:t>
            </w:r>
          </w:p>
          <w:p w14:paraId="5B175CFC" w14:textId="77777777" w:rsidR="00D341EF" w:rsidRDefault="00D341EF" w:rsidP="00D341EF">
            <w:pPr>
              <w:pStyle w:val="TableParagraph"/>
              <w:spacing w:before="11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Calculus II (Fall 2017)</w:t>
            </w:r>
          </w:p>
          <w:p w14:paraId="2A570E68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1"/>
            </w:pPr>
            <w:r>
              <w:t>Enhanced</w:t>
            </w:r>
            <w:r>
              <w:rPr>
                <w:spacing w:val="-20"/>
                <w:sz w:val="22"/>
              </w:rPr>
              <w:t xml:space="preserve"> </w:t>
            </w:r>
            <w:r>
              <w:rPr>
                <w:sz w:val="22"/>
              </w:rPr>
              <w:t>problem</w:t>
            </w:r>
            <w:r>
              <w:rPr>
                <w:spacing w:val="-17"/>
                <w:sz w:val="22"/>
              </w:rPr>
              <w:t xml:space="preserve"> </w:t>
            </w:r>
            <w:r>
              <w:rPr>
                <w:sz w:val="22"/>
              </w:rPr>
              <w:t>solving</w:t>
            </w:r>
            <w:r>
              <w:rPr>
                <w:spacing w:val="-19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9"/>
                <w:sz w:val="22"/>
              </w:rPr>
              <w:t xml:space="preserve"> </w:t>
            </w:r>
            <w:r>
              <w:rPr>
                <w:sz w:val="22"/>
              </w:rPr>
              <w:t>logic</w:t>
            </w:r>
            <w:r>
              <w:rPr>
                <w:spacing w:val="-17"/>
                <w:sz w:val="22"/>
              </w:rPr>
              <w:t xml:space="preserve"> </w:t>
            </w:r>
            <w:r>
              <w:rPr>
                <w:sz w:val="22"/>
              </w:rPr>
              <w:t>skills.</w:t>
            </w:r>
          </w:p>
          <w:p w14:paraId="68D083F8" w14:textId="77777777" w:rsidR="00D341EF" w:rsidRDefault="00D341EF" w:rsidP="00D341EF">
            <w:pPr>
              <w:pStyle w:val="TableParagraph"/>
              <w:spacing w:before="15"/>
              <w:rPr>
                <w:rFonts w:ascii="Trebuchet MS"/>
                <w:b/>
              </w:rPr>
            </w:pPr>
            <w:r>
              <w:rPr>
                <w:rFonts w:ascii="Trebuchet MS"/>
                <w:b/>
                <w:sz w:val="22"/>
              </w:rPr>
              <w:t>Interactive Game Development (Fall 2015)</w:t>
            </w:r>
          </w:p>
          <w:p w14:paraId="2263B948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0"/>
            </w:pPr>
            <w:r>
              <w:t xml:space="preserve">Developed games </w:t>
            </w:r>
            <w:r>
              <w:rPr>
                <w:spacing w:val="-38"/>
                <w:sz w:val="22"/>
              </w:rPr>
              <w:t xml:space="preserve"> </w:t>
            </w:r>
            <w:r>
              <w:t xml:space="preserve">combining </w:t>
            </w:r>
            <w:r>
              <w:rPr>
                <w:spacing w:val="-36"/>
                <w:sz w:val="22"/>
              </w:rPr>
              <w:t xml:space="preserve"> </w:t>
            </w:r>
            <w:r>
              <w:rPr>
                <w:sz w:val="22"/>
              </w:rPr>
              <w:t>images,</w:t>
            </w:r>
            <w:r>
              <w:rPr>
                <w:spacing w:val="-38"/>
                <w:sz w:val="22"/>
              </w:rPr>
              <w:t xml:space="preserve"> </w:t>
            </w:r>
            <w:r>
              <w:rPr>
                <w:sz w:val="22"/>
              </w:rPr>
              <w:t>text,</w:t>
            </w:r>
            <w:r>
              <w:rPr>
                <w:spacing w:val="-36"/>
                <w:sz w:val="22"/>
              </w:rPr>
              <w:t xml:space="preserve"> </w:t>
            </w:r>
            <w:r>
              <w:rPr>
                <w:sz w:val="22"/>
              </w:rPr>
              <w:t>sound,</w:t>
            </w:r>
            <w:r>
              <w:rPr>
                <w:spacing w:val="-37"/>
                <w:sz w:val="22"/>
              </w:rPr>
              <w:t xml:space="preserve"> </w:t>
            </w:r>
            <w:r>
              <w:rPr>
                <w:sz w:val="22"/>
              </w:rPr>
              <w:t>animation.</w:t>
            </w:r>
          </w:p>
          <w:p w14:paraId="66C7C01E" w14:textId="77777777" w:rsidR="00D341EF" w:rsidRDefault="00D341EF" w:rsidP="00D341EF">
            <w:pPr>
              <w:pStyle w:val="TableParagraph"/>
              <w:spacing w:before="7"/>
              <w:rPr>
                <w:sz w:val="32"/>
              </w:rPr>
            </w:pPr>
          </w:p>
          <w:p w14:paraId="18222B3F" w14:textId="77777777" w:rsidR="00D341EF" w:rsidRDefault="00D341EF" w:rsidP="00D341EF">
            <w:pPr>
              <w:pStyle w:val="TableParagraph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0071C6"/>
                <w:u w:val="single" w:color="0071C6"/>
              </w:rPr>
              <w:t>Skills</w:t>
            </w:r>
          </w:p>
          <w:p w14:paraId="71E1DC63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131"/>
            </w:pPr>
            <w:r>
              <w:t>Strong understanding of Java, HTML, CSS</w:t>
            </w:r>
          </w:p>
          <w:p w14:paraId="00D0AD44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Good understanding of Python, SQL, PHP.</w:t>
            </w:r>
          </w:p>
          <w:p w14:paraId="6093C160" w14:textId="77777777" w:rsidR="00D341EF" w:rsidRDefault="00D341EF" w:rsidP="00D341EF">
            <w:pPr>
              <w:pStyle w:val="TableParagraph"/>
              <w:numPr>
                <w:ilvl w:val="0"/>
                <w:numId w:val="4"/>
              </w:numPr>
              <w:tabs>
                <w:tab w:val="left" w:pos="749"/>
                <w:tab w:val="left" w:pos="750"/>
              </w:tabs>
              <w:adjustRightInd/>
              <w:spacing w:before="9"/>
            </w:pPr>
            <w:r>
              <w:t>Problem solving, analytical, technical, &amp; communication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C4988947EED3429FB881C0862C3F75B1"/>
              </w:placeholder>
              <w:temporary/>
              <w:showingPlcHdr/>
              <w15:appearance w15:val="hidden"/>
            </w:sdtPr>
            <w:sdtEndPr/>
            <w:sdtContent>
              <w:p w14:paraId="1F6E5825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-494037895"/>
              <w:placeholder>
                <w:docPart w:val="12CB77264FFF4681B2E628D7AB080E0D"/>
              </w:placeholder>
              <w:temporary/>
              <w:showingPlcHdr/>
              <w15:appearance w15:val="hidden"/>
            </w:sdtPr>
            <w:sdtEndPr/>
            <w:sdtContent>
              <w:p w14:paraId="67384155" w14:textId="77777777" w:rsidR="003D1B71" w:rsidRPr="0056708E" w:rsidRDefault="003D1B71" w:rsidP="00AC6C7E">
                <w:pPr>
                  <w:rPr>
                    <w:rFonts w:ascii="Calibri" w:hAnsi="Calibri" w:cs="Calibri"/>
                    <w:sz w:val="24"/>
                    <w:szCs w:val="24"/>
                  </w:rPr>
                </w:pPr>
                <w:r w:rsidRPr="00740017">
                  <w:rPr>
                    <w:rFonts w:ascii="Calibri" w:hAnsi="Calibri" w:cs="Calibri"/>
                  </w:rPr>
                  <w:t>[Available upon request.]</w:t>
                </w:r>
              </w:p>
            </w:sdtContent>
          </w:sdt>
        </w:tc>
      </w:tr>
      <w:tr w:rsidR="003D1B71" w14:paraId="0D4AAABE" w14:textId="77777777" w:rsidTr="003D1B71">
        <w:trPr>
          <w:trHeight w:val="1164"/>
        </w:trPr>
        <w:tc>
          <w:tcPr>
            <w:tcW w:w="720" w:type="dxa"/>
          </w:tcPr>
          <w:p w14:paraId="5213A93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74E726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786A1D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2FBB490" w14:textId="77777777" w:rsidR="003D1B71" w:rsidRPr="00590471" w:rsidRDefault="003D1B71" w:rsidP="00222466"/>
        </w:tc>
      </w:tr>
      <w:tr w:rsidR="00F7455C" w14:paraId="1A3723FF" w14:textId="77777777" w:rsidTr="003D1B71">
        <w:trPr>
          <w:trHeight w:val="543"/>
        </w:trPr>
        <w:tc>
          <w:tcPr>
            <w:tcW w:w="720" w:type="dxa"/>
          </w:tcPr>
          <w:p w14:paraId="0484F7DF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C25DCFF" w14:textId="4C75F7C2" w:rsidR="00F7455C" w:rsidRPr="00376291" w:rsidRDefault="00F7455C" w:rsidP="00F7455C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AEB8D9" wp14:editId="1DF641D6">
                      <wp:extent cx="338455" cy="346075"/>
                      <wp:effectExtent l="0" t="0" r="4445" b="0"/>
                      <wp:docPr id="2" name="Group 2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5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7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9F228C" id="Group 2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">
                        <v:imagedata r:id="rId12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7853CA8" w14:textId="0B4882E4" w:rsidR="00F7455C" w:rsidRPr="00380FD1" w:rsidRDefault="00350796" w:rsidP="00F7455C">
            <w:pPr>
              <w:pStyle w:val="Information"/>
            </w:pPr>
            <w:hyperlink r:id="rId13" w:history="1">
              <w:r w:rsidR="00F7455C" w:rsidRPr="00393174">
                <w:rPr>
                  <w:rStyle w:val="Hyperlink"/>
                </w:rPr>
                <w:t>keithklopez@gmail.com</w:t>
              </w:r>
            </w:hyperlink>
          </w:p>
        </w:tc>
        <w:tc>
          <w:tcPr>
            <w:tcW w:w="423" w:type="dxa"/>
            <w:vMerge/>
          </w:tcPr>
          <w:p w14:paraId="3D74AE88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0586568" w14:textId="77777777" w:rsidR="00F7455C" w:rsidRDefault="00F7455C" w:rsidP="00F7455C">
            <w:pPr>
              <w:pStyle w:val="Heading1"/>
            </w:pPr>
          </w:p>
        </w:tc>
      </w:tr>
      <w:tr w:rsidR="00F7455C" w14:paraId="63688EDD" w14:textId="77777777" w:rsidTr="003D1B71">
        <w:trPr>
          <w:trHeight w:val="183"/>
        </w:trPr>
        <w:tc>
          <w:tcPr>
            <w:tcW w:w="720" w:type="dxa"/>
          </w:tcPr>
          <w:p w14:paraId="506C9F9D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3429CA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6342FD4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B1BC530" w14:textId="77777777" w:rsidR="00F7455C" w:rsidRDefault="00F7455C" w:rsidP="00F7455C">
            <w:pPr>
              <w:pStyle w:val="Heading1"/>
            </w:pPr>
          </w:p>
        </w:tc>
      </w:tr>
      <w:tr w:rsidR="00F7455C" w14:paraId="03AB096D" w14:textId="77777777" w:rsidTr="003D1B71">
        <w:trPr>
          <w:trHeight w:val="624"/>
        </w:trPr>
        <w:tc>
          <w:tcPr>
            <w:tcW w:w="720" w:type="dxa"/>
          </w:tcPr>
          <w:p w14:paraId="3D3D989D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14A130" w14:textId="77D217A0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E15B2C" wp14:editId="4D737F2D">
                      <wp:extent cx="338455" cy="346075"/>
                      <wp:effectExtent l="0" t="0" r="4445" b="0"/>
                      <wp:docPr id="9" name="Group 9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10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1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1773C6" id="Group 9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dvbIDQAAKM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AbS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">
                        <v:imagedata r:id="rId15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578ACB1" w14:textId="62E2B32B" w:rsidR="00F7455C" w:rsidRPr="00380FD1" w:rsidRDefault="00350796" w:rsidP="00F7455C">
            <w:pPr>
              <w:pStyle w:val="Information"/>
            </w:pPr>
            <w:hyperlink r:id="rId16" w:history="1">
              <w:r w:rsidR="00F7455C" w:rsidRPr="00D341EF">
                <w:rPr>
                  <w:rStyle w:val="Hyperlink"/>
                </w:rPr>
                <w:t>keithklopez.com</w:t>
              </w:r>
            </w:hyperlink>
          </w:p>
        </w:tc>
        <w:tc>
          <w:tcPr>
            <w:tcW w:w="423" w:type="dxa"/>
            <w:vMerge/>
          </w:tcPr>
          <w:p w14:paraId="1185DEB1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BCDE5A" w14:textId="77777777" w:rsidR="00F7455C" w:rsidRDefault="00F7455C" w:rsidP="00F7455C">
            <w:pPr>
              <w:pStyle w:val="Heading1"/>
            </w:pPr>
          </w:p>
        </w:tc>
      </w:tr>
      <w:tr w:rsidR="00F7455C" w14:paraId="66EF4FBE" w14:textId="77777777" w:rsidTr="003D1B71">
        <w:trPr>
          <w:trHeight w:val="183"/>
        </w:trPr>
        <w:tc>
          <w:tcPr>
            <w:tcW w:w="720" w:type="dxa"/>
          </w:tcPr>
          <w:p w14:paraId="53954F32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20C1EA3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600152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C384D04" w14:textId="77777777" w:rsidR="00F7455C" w:rsidRDefault="00F7455C" w:rsidP="00F7455C">
            <w:pPr>
              <w:pStyle w:val="Heading1"/>
            </w:pPr>
          </w:p>
        </w:tc>
      </w:tr>
      <w:tr w:rsidR="00F7455C" w14:paraId="1A4690B9" w14:textId="77777777" w:rsidTr="003D1B71">
        <w:trPr>
          <w:trHeight w:val="633"/>
        </w:trPr>
        <w:tc>
          <w:tcPr>
            <w:tcW w:w="720" w:type="dxa"/>
          </w:tcPr>
          <w:p w14:paraId="05D31C32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EED5A6C" w14:textId="71074C98" w:rsidR="00F7455C" w:rsidRPr="00376291" w:rsidRDefault="00F7455C" w:rsidP="00F7455C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2B293D0" w14:textId="40125F27" w:rsidR="00F7455C" w:rsidRPr="00380FD1" w:rsidRDefault="00F7455C" w:rsidP="00F7455C">
            <w:pPr>
              <w:pStyle w:val="Information"/>
            </w:pPr>
            <w:r>
              <w:rPr>
                <w:rFonts w:ascii="Calibri" w:hAnsi="Calibri" w:cs="Calibri"/>
                <w:color w:val="666666"/>
              </w:rPr>
              <w:t>Don’t &lt;/&gt; believing.</w:t>
            </w:r>
          </w:p>
        </w:tc>
        <w:tc>
          <w:tcPr>
            <w:tcW w:w="423" w:type="dxa"/>
            <w:vMerge/>
          </w:tcPr>
          <w:p w14:paraId="57DD5D57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252B715" w14:textId="77777777" w:rsidR="00F7455C" w:rsidRDefault="00F7455C" w:rsidP="00F7455C">
            <w:pPr>
              <w:pStyle w:val="Heading1"/>
            </w:pPr>
          </w:p>
        </w:tc>
      </w:tr>
      <w:tr w:rsidR="00F7455C" w14:paraId="26BF1550" w14:textId="77777777" w:rsidTr="003D1B71">
        <w:trPr>
          <w:trHeight w:val="174"/>
        </w:trPr>
        <w:tc>
          <w:tcPr>
            <w:tcW w:w="720" w:type="dxa"/>
          </w:tcPr>
          <w:p w14:paraId="202AD8DC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6CE269F" w14:textId="77777777" w:rsidR="00F7455C" w:rsidRPr="00376291" w:rsidRDefault="00F7455C" w:rsidP="00F7455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DAC6C2A" w14:textId="77777777" w:rsidR="00F7455C" w:rsidRDefault="00F7455C" w:rsidP="00F7455C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ABE6F42" w14:textId="77777777" w:rsidR="00F7455C" w:rsidRDefault="00F7455C" w:rsidP="00F7455C">
            <w:pPr>
              <w:pStyle w:val="Heading1"/>
            </w:pPr>
          </w:p>
        </w:tc>
      </w:tr>
      <w:tr w:rsidR="00F7455C" w14:paraId="539785EC" w14:textId="77777777" w:rsidTr="003D1B71">
        <w:trPr>
          <w:trHeight w:val="633"/>
        </w:trPr>
        <w:tc>
          <w:tcPr>
            <w:tcW w:w="720" w:type="dxa"/>
          </w:tcPr>
          <w:p w14:paraId="0BA16BD7" w14:textId="77777777" w:rsidR="00F7455C" w:rsidRDefault="00F7455C" w:rsidP="00F7455C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B2DF69" w14:textId="4D856C67" w:rsidR="00F7455C" w:rsidRPr="00376291" w:rsidRDefault="00F7455C" w:rsidP="00F7455C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B31A3D9" w14:textId="2E005FF3" w:rsidR="00F7455C" w:rsidRPr="00380FD1" w:rsidRDefault="00F7455C" w:rsidP="00F7455C">
            <w:pPr>
              <w:pStyle w:val="Information"/>
            </w:pPr>
          </w:p>
        </w:tc>
        <w:tc>
          <w:tcPr>
            <w:tcW w:w="423" w:type="dxa"/>
            <w:vMerge/>
          </w:tcPr>
          <w:p w14:paraId="4A679A77" w14:textId="77777777" w:rsidR="00F7455C" w:rsidRDefault="00F7455C" w:rsidP="00F7455C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39DB0E2" w14:textId="77777777" w:rsidR="00F7455C" w:rsidRDefault="00F7455C" w:rsidP="00F7455C">
            <w:pPr>
              <w:pStyle w:val="Heading1"/>
            </w:pPr>
          </w:p>
        </w:tc>
      </w:tr>
      <w:tr w:rsidR="00F7455C" w14:paraId="7FD12D7B" w14:textId="77777777" w:rsidTr="003D1B71">
        <w:trPr>
          <w:trHeight w:val="2448"/>
        </w:trPr>
        <w:tc>
          <w:tcPr>
            <w:tcW w:w="720" w:type="dxa"/>
          </w:tcPr>
          <w:p w14:paraId="76F994EF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FD38BBC" w14:textId="77777777" w:rsidR="00F7455C" w:rsidRPr="0056708E" w:rsidRDefault="00F7455C" w:rsidP="00F7455C">
            <w:pPr>
              <w:rPr>
                <w:rFonts w:ascii="Calibri" w:hAnsi="Calibri" w:cs="Calibri"/>
                <w:color w:val="0072C7" w:themeColor="accent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0A347F70" wp14:editId="1B09A2C3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327660</wp:posOffset>
                      </wp:positionV>
                      <wp:extent cx="1323975" cy="32385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3975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E4A7EE" w14:textId="77777777" w:rsidR="00F7455C" w:rsidRPr="00D341EF" w:rsidRDefault="00F7455C">
                                  <w:pPr>
                                    <w:rPr>
                                      <w:rFonts w:asciiTheme="majorHAnsi" w:hAnsiTheme="majorHAns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347F7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.2pt;margin-top:25.8pt;width:104.25pt;height:2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" filled="f" stroked="f">
                      <v:textbox>
                        <w:txbxContent>
                          <w:p w14:paraId="5FE4A7EE" w14:textId="77777777" w:rsidR="00F7455C" w:rsidRPr="00D341EF" w:rsidRDefault="00F7455C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23" w:type="dxa"/>
          </w:tcPr>
          <w:p w14:paraId="51A48F53" w14:textId="77777777" w:rsidR="00F7455C" w:rsidRDefault="00F7455C" w:rsidP="00F7455C"/>
        </w:tc>
        <w:tc>
          <w:tcPr>
            <w:tcW w:w="6607" w:type="dxa"/>
            <w:vMerge/>
          </w:tcPr>
          <w:p w14:paraId="311B4FCD" w14:textId="77777777" w:rsidR="00F7455C" w:rsidRDefault="00F7455C" w:rsidP="00F7455C"/>
        </w:tc>
      </w:tr>
    </w:tbl>
    <w:p w14:paraId="16CAC8DD" w14:textId="77777777" w:rsidR="007F5B63" w:rsidRPr="00CE1E3D" w:rsidRDefault="007F5B63" w:rsidP="008855DB">
      <w:pPr>
        <w:pStyle w:val="BodyText"/>
      </w:pPr>
      <w:bookmarkStart w:id="0" w:name="_GoBack"/>
      <w:bookmarkEnd w:id="0"/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C4530A" w14:textId="77777777" w:rsidR="00350796" w:rsidRDefault="00350796" w:rsidP="00590471">
      <w:r>
        <w:separator/>
      </w:r>
    </w:p>
  </w:endnote>
  <w:endnote w:type="continuationSeparator" w:id="0">
    <w:p w14:paraId="0F489E0D" w14:textId="77777777" w:rsidR="00350796" w:rsidRDefault="0035079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0CEE7A" w14:textId="77777777" w:rsidR="00350796" w:rsidRDefault="00350796" w:rsidP="00590471">
      <w:r>
        <w:separator/>
      </w:r>
    </w:p>
  </w:footnote>
  <w:footnote w:type="continuationSeparator" w:id="0">
    <w:p w14:paraId="0B00C8F4" w14:textId="77777777" w:rsidR="00350796" w:rsidRDefault="0035079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CE11EA" w14:textId="77777777" w:rsidR="00D341EF" w:rsidRDefault="00310F17" w:rsidP="00060042">
    <w:pPr>
      <w:pStyle w:val="BodyText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312528" wp14:editId="706B4FE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3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258B9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3553B"/>
    <w:multiLevelType w:val="hybridMultilevel"/>
    <w:tmpl w:val="F0660C42"/>
    <w:lvl w:ilvl="0" w:tplc="A70E563C">
      <w:numFmt w:val="bullet"/>
      <w:lvlText w:val=""/>
      <w:lvlJc w:val="left"/>
      <w:pPr>
        <w:ind w:left="74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1" w:tplc="AD8C4122">
      <w:numFmt w:val="bullet"/>
      <w:lvlText w:val=""/>
      <w:lvlJc w:val="left"/>
      <w:pPr>
        <w:ind w:left="1109" w:hanging="360"/>
      </w:pPr>
      <w:rPr>
        <w:rFonts w:ascii="Symbol" w:eastAsia="Symbol" w:hAnsi="Symbol" w:cs="Symbol" w:hint="default"/>
        <w:color w:val="666666"/>
        <w:w w:val="100"/>
        <w:sz w:val="22"/>
        <w:szCs w:val="22"/>
        <w:lang w:val="en-US" w:eastAsia="en-US" w:bidi="en-US"/>
      </w:rPr>
    </w:lvl>
    <w:lvl w:ilvl="2" w:tplc="1D20A8C2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en-US"/>
      </w:rPr>
    </w:lvl>
    <w:lvl w:ilvl="3" w:tplc="A1D25FE2">
      <w:numFmt w:val="bullet"/>
      <w:lvlText w:val="•"/>
      <w:lvlJc w:val="left"/>
      <w:pPr>
        <w:ind w:left="2410" w:hanging="360"/>
      </w:pPr>
      <w:rPr>
        <w:rFonts w:hint="default"/>
        <w:lang w:val="en-US" w:eastAsia="en-US" w:bidi="en-US"/>
      </w:rPr>
    </w:lvl>
    <w:lvl w:ilvl="4" w:tplc="C1E8690E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en-US"/>
      </w:rPr>
    </w:lvl>
    <w:lvl w:ilvl="5" w:tplc="BFC21D54">
      <w:numFmt w:val="bullet"/>
      <w:lvlText w:val="•"/>
      <w:lvlJc w:val="left"/>
      <w:pPr>
        <w:ind w:left="3720" w:hanging="360"/>
      </w:pPr>
      <w:rPr>
        <w:rFonts w:hint="default"/>
        <w:lang w:val="en-US" w:eastAsia="en-US" w:bidi="en-US"/>
      </w:rPr>
    </w:lvl>
    <w:lvl w:ilvl="6" w:tplc="8F40F602">
      <w:numFmt w:val="bullet"/>
      <w:lvlText w:val="•"/>
      <w:lvlJc w:val="left"/>
      <w:pPr>
        <w:ind w:left="4376" w:hanging="360"/>
      </w:pPr>
      <w:rPr>
        <w:rFonts w:hint="default"/>
        <w:lang w:val="en-US" w:eastAsia="en-US" w:bidi="en-US"/>
      </w:rPr>
    </w:lvl>
    <w:lvl w:ilvl="7" w:tplc="662E7D5C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en-US"/>
      </w:rPr>
    </w:lvl>
    <w:lvl w:ilvl="8" w:tplc="D78830A6"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1EF"/>
    <w:rsid w:val="00060042"/>
    <w:rsid w:val="0008685D"/>
    <w:rsid w:val="00090860"/>
    <w:rsid w:val="00112FD7"/>
    <w:rsid w:val="00150ABD"/>
    <w:rsid w:val="001946FC"/>
    <w:rsid w:val="001E5169"/>
    <w:rsid w:val="00222466"/>
    <w:rsid w:val="0024753C"/>
    <w:rsid w:val="00276026"/>
    <w:rsid w:val="002B4549"/>
    <w:rsid w:val="00310F17"/>
    <w:rsid w:val="00322A46"/>
    <w:rsid w:val="003326CB"/>
    <w:rsid w:val="00350796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855DB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31943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341EF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7455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2DA3F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D341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341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1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keithklopez@gmail.co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keithklopez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kshake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45CDC9BAF54FD9B1CBC97E1D45CA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513A9-3EBC-4BA9-9E7F-79F896628FBE}"/>
      </w:docPartPr>
      <w:docPartBody>
        <w:p w:rsidR="00245E3C" w:rsidRDefault="00FC6AB0">
          <w:pPr>
            <w:pStyle w:val="E345CDC9BAF54FD9B1CBC97E1D45CA5A"/>
          </w:pPr>
          <w:r w:rsidRPr="00AC6C7E">
            <w:t>Experience</w:t>
          </w:r>
        </w:p>
      </w:docPartBody>
    </w:docPart>
    <w:docPart>
      <w:docPartPr>
        <w:name w:val="B188239146B247EE8CEA8F41BF8B95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02C1E-EDC1-434F-9EE6-45A4D9A9200E}"/>
      </w:docPartPr>
      <w:docPartBody>
        <w:p w:rsidR="00245E3C" w:rsidRDefault="00FC6AB0">
          <w:pPr>
            <w:pStyle w:val="B188239146B247EE8CEA8F41BF8B959A"/>
          </w:pPr>
          <w:r w:rsidRPr="00AC6C7E">
            <w:t>Education</w:t>
          </w:r>
        </w:p>
      </w:docPartBody>
    </w:docPart>
    <w:docPart>
      <w:docPartPr>
        <w:name w:val="C4988947EED3429FB881C0862C3F75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17BC44-32DB-4035-A5FB-C11891C1B850}"/>
      </w:docPartPr>
      <w:docPartBody>
        <w:p w:rsidR="00245E3C" w:rsidRDefault="00FC6AB0">
          <w:pPr>
            <w:pStyle w:val="C4988947EED3429FB881C0862C3F75B1"/>
          </w:pPr>
          <w:r w:rsidRPr="00AC6C7E">
            <w:t>References</w:t>
          </w:r>
        </w:p>
      </w:docPartBody>
    </w:docPart>
    <w:docPart>
      <w:docPartPr>
        <w:name w:val="12CB77264FFF4681B2E628D7AB080E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0767E-405D-490A-8AFC-2E89DF85A350}"/>
      </w:docPartPr>
      <w:docPartBody>
        <w:p w:rsidR="00245E3C" w:rsidRDefault="00FC6AB0">
          <w:pPr>
            <w:pStyle w:val="12CB77264FFF4681B2E628D7AB080E0D"/>
          </w:pPr>
          <w:r w:rsidRPr="00740017">
            <w:rPr>
              <w:rFonts w:ascii="Calibri" w:hAnsi="Calibri" w:cs="Calibri"/>
            </w:rPr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AB0"/>
    <w:rsid w:val="00245E3C"/>
    <w:rsid w:val="00FC414B"/>
    <w:rsid w:val="00FC6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B94469ABE84361810E76F4F3F631B8">
    <w:name w:val="61B94469ABE84361810E76F4F3F631B8"/>
  </w:style>
  <w:style w:type="paragraph" w:customStyle="1" w:styleId="8B7B954C8CB94755812C6481C129B0D7">
    <w:name w:val="8B7B954C8CB94755812C6481C129B0D7"/>
  </w:style>
  <w:style w:type="paragraph" w:customStyle="1" w:styleId="E345CDC9BAF54FD9B1CBC97E1D45CA5A">
    <w:name w:val="E345CDC9BAF54FD9B1CBC97E1D45CA5A"/>
  </w:style>
  <w:style w:type="paragraph" w:customStyle="1" w:styleId="D65E9954DEBC4D149410A6F689C09BFE">
    <w:name w:val="D65E9954DEBC4D149410A6F689C09BFE"/>
  </w:style>
  <w:style w:type="paragraph" w:customStyle="1" w:styleId="946019BFEAF046F3BC2EB3D4A7662A8A">
    <w:name w:val="946019BFEAF046F3BC2EB3D4A7662A8A"/>
  </w:style>
  <w:style w:type="paragraph" w:customStyle="1" w:styleId="2BE8ED8B3AB440708B12EBFA6A8626CB">
    <w:name w:val="2BE8ED8B3AB440708B12EBFA6A8626CB"/>
  </w:style>
  <w:style w:type="paragraph" w:customStyle="1" w:styleId="CAEE014695A6409FABF170D94DE3B2D5">
    <w:name w:val="CAEE014695A6409FABF170D94DE3B2D5"/>
  </w:style>
  <w:style w:type="paragraph" w:customStyle="1" w:styleId="E27C2FEC3914467EA961E85777B63883">
    <w:name w:val="E27C2FEC3914467EA961E85777B63883"/>
  </w:style>
  <w:style w:type="paragraph" w:customStyle="1" w:styleId="F6B4111688434ED6A21861E4B0FFE235">
    <w:name w:val="F6B4111688434ED6A21861E4B0FFE235"/>
  </w:style>
  <w:style w:type="paragraph" w:customStyle="1" w:styleId="F6B3C232285A44D1A65E70AD064DC386">
    <w:name w:val="F6B3C232285A44D1A65E70AD064DC386"/>
  </w:style>
  <w:style w:type="paragraph" w:customStyle="1" w:styleId="D4932D432E264178A453C914602E517C">
    <w:name w:val="D4932D432E264178A453C914602E517C"/>
  </w:style>
  <w:style w:type="paragraph" w:customStyle="1" w:styleId="FEE500FE6DD241D49E67E2957497B447">
    <w:name w:val="FEE500FE6DD241D49E67E2957497B447"/>
  </w:style>
  <w:style w:type="paragraph" w:customStyle="1" w:styleId="7D0A229D63694092A1C15A4C023B036F">
    <w:name w:val="7D0A229D63694092A1C15A4C023B036F"/>
  </w:style>
  <w:style w:type="paragraph" w:customStyle="1" w:styleId="E105BC076F1341369BF86F3C98A50BA5">
    <w:name w:val="E105BC076F1341369BF86F3C98A50BA5"/>
  </w:style>
  <w:style w:type="paragraph" w:customStyle="1" w:styleId="CFC34A9324CD4BA1AD2916488C7D9AAD">
    <w:name w:val="CFC34A9324CD4BA1AD2916488C7D9AAD"/>
  </w:style>
  <w:style w:type="paragraph" w:customStyle="1" w:styleId="E1E46FBFB4E0454F8E799368941BFC51">
    <w:name w:val="E1E46FBFB4E0454F8E799368941BFC51"/>
  </w:style>
  <w:style w:type="paragraph" w:customStyle="1" w:styleId="EB52A403879B4B49A8CD7C328D9DE664">
    <w:name w:val="EB52A403879B4B49A8CD7C328D9DE664"/>
  </w:style>
  <w:style w:type="paragraph" w:customStyle="1" w:styleId="6218B75C2C5E4E458468A98F5C95BA57">
    <w:name w:val="6218B75C2C5E4E458468A98F5C95BA57"/>
  </w:style>
  <w:style w:type="paragraph" w:customStyle="1" w:styleId="0A6AB02C74BC41CAB6AD6F8AE2A55DD5">
    <w:name w:val="0A6AB02C74BC41CAB6AD6F8AE2A55DD5"/>
  </w:style>
  <w:style w:type="paragraph" w:customStyle="1" w:styleId="B188239146B247EE8CEA8F41BF8B959A">
    <w:name w:val="B188239146B247EE8CEA8F41BF8B959A"/>
  </w:style>
  <w:style w:type="paragraph" w:customStyle="1" w:styleId="621429A59DAF45B3BC1397AF66829158">
    <w:name w:val="621429A59DAF45B3BC1397AF66829158"/>
  </w:style>
  <w:style w:type="paragraph" w:customStyle="1" w:styleId="4403C140332848278EAE99804A09687D">
    <w:name w:val="4403C140332848278EAE99804A09687D"/>
  </w:style>
  <w:style w:type="paragraph" w:customStyle="1" w:styleId="3A3CA12907EB43A9AECDA3E3CF6CD0F7">
    <w:name w:val="3A3CA12907EB43A9AECDA3E3CF6CD0F7"/>
  </w:style>
  <w:style w:type="paragraph" w:customStyle="1" w:styleId="D5A73E59ED444814B8BBBD06566503E7">
    <w:name w:val="D5A73E59ED444814B8BBBD06566503E7"/>
  </w:style>
  <w:style w:type="paragraph" w:customStyle="1" w:styleId="C86AEC050CDD4F12AD4115AF016D7595">
    <w:name w:val="C86AEC050CDD4F12AD4115AF016D7595"/>
  </w:style>
  <w:style w:type="paragraph" w:customStyle="1" w:styleId="E43066D95513497D83A9B8A55C8FF028">
    <w:name w:val="E43066D95513497D83A9B8A55C8FF028"/>
  </w:style>
  <w:style w:type="paragraph" w:customStyle="1" w:styleId="D1A453CF0E4E41CA9DA0D98098B662A6">
    <w:name w:val="D1A453CF0E4E41CA9DA0D98098B662A6"/>
  </w:style>
  <w:style w:type="paragraph" w:customStyle="1" w:styleId="C4988947EED3429FB881C0862C3F75B1">
    <w:name w:val="C4988947EED3429FB881C0862C3F75B1"/>
  </w:style>
  <w:style w:type="paragraph" w:customStyle="1" w:styleId="12CB77264FFF4681B2E628D7AB080E0D">
    <w:name w:val="12CB77264FFF4681B2E628D7AB080E0D"/>
  </w:style>
  <w:style w:type="paragraph" w:customStyle="1" w:styleId="81AD9F780BC24F53AA5D6E57C23F0F86">
    <w:name w:val="81AD9F780BC24F53AA5D6E57C23F0F86"/>
  </w:style>
  <w:style w:type="paragraph" w:customStyle="1" w:styleId="BABB1A8ABADB4C8F9280930CAD7AC218">
    <w:name w:val="BABB1A8ABADB4C8F9280930CAD7AC218"/>
  </w:style>
  <w:style w:type="paragraph" w:customStyle="1" w:styleId="1D4ACA4969F547EAB6FBB74B81FDFAC9">
    <w:name w:val="1D4ACA4969F547EAB6FBB74B81FDFAC9"/>
  </w:style>
  <w:style w:type="paragraph" w:customStyle="1" w:styleId="0D21DD7D90DB4C6B874747183083945A">
    <w:name w:val="0D21DD7D90DB4C6B874747183083945A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4DECACBBCA04302BD16DA87345904A5">
    <w:name w:val="F4DECACBBCA04302BD16DA87345904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2019-03-31T09:40:00Z</dcterms:created>
  <dcterms:modified xsi:type="dcterms:W3CDTF">2019-05-17T14:37:00Z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