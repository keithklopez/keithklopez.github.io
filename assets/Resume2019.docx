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5C617A62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77777777" w:rsidR="003D1B71" w:rsidRPr="00310F17" w:rsidRDefault="00D341EF" w:rsidP="00310F17">
            <w:pPr>
              <w:pStyle w:val="Title"/>
            </w:pPr>
            <w:r>
              <w:t>Keith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Vic’s and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87AD5A8" w14:textId="2961E70B" w:rsidR="00D341EF" w:rsidRDefault="00D341EF" w:rsidP="00D341EF">
            <w:pPr>
              <w:pStyle w:val="ListBullet"/>
            </w:pPr>
            <w:r>
              <w:t>Spring 2018 Dean’s</w:t>
            </w:r>
            <w:r w:rsidR="000D0C0F">
              <w:t xml:space="preserve"> 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394CF903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</w:t>
            </w:r>
            <w:r w:rsidR="00AA07F3">
              <w:rPr>
                <w:w w:val="95"/>
              </w:rPr>
              <w:t>/</w:t>
            </w:r>
            <w:r w:rsidRPr="00075419">
              <w:rPr>
                <w:w w:val="95"/>
              </w:rPr>
              <w:t>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7E1DC08C" w:rsidR="00D341EF" w:rsidRDefault="009D0257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K</w:t>
            </w:r>
            <w:r w:rsidR="00D341EF">
              <w:t xml:space="preserve">nowledge </w:t>
            </w:r>
            <w:r w:rsidR="00D341EF" w:rsidRPr="00E15C8D">
              <w:t>of</w:t>
            </w:r>
            <w:r w:rsidR="00D341EF" w:rsidRPr="00E15C8D">
              <w:rPr>
                <w:spacing w:val="-18"/>
              </w:rPr>
              <w:t xml:space="preserve"> </w:t>
            </w:r>
            <w:r w:rsidR="00D341EF" w:rsidRPr="00E15C8D">
              <w:t>computer</w:t>
            </w:r>
            <w:r w:rsidR="00D341EF" w:rsidRPr="00E15C8D">
              <w:rPr>
                <w:spacing w:val="-19"/>
              </w:rPr>
              <w:t xml:space="preserve"> </w:t>
            </w:r>
            <w:r w:rsidR="00D341EF" w:rsidRPr="00E15C8D">
              <w:t>algorithms</w:t>
            </w:r>
            <w:r>
              <w:t xml:space="preserve"> &amp; data structures</w:t>
            </w:r>
            <w:r w:rsidR="00D341EF" w:rsidRPr="00E15C8D">
              <w:t>.</w:t>
            </w:r>
          </w:p>
          <w:p w14:paraId="5B175CFC" w14:textId="63FDBA57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</w:t>
            </w:r>
            <w:r w:rsidR="00E15C8D">
              <w:rPr>
                <w:rFonts w:ascii="Trebuchet MS"/>
                <w:b/>
                <w:sz w:val="22"/>
              </w:rPr>
              <w:t>I</w:t>
            </w:r>
            <w:r>
              <w:rPr>
                <w:rFonts w:ascii="Trebuchet MS"/>
                <w:b/>
                <w:sz w:val="22"/>
              </w:rPr>
              <w:t xml:space="preserve"> (Fall 20</w:t>
            </w:r>
            <w:r w:rsidR="00763265">
              <w:rPr>
                <w:rFonts w:ascii="Trebuchet MS"/>
                <w:b/>
                <w:sz w:val="22"/>
              </w:rPr>
              <w:t>1</w:t>
            </w:r>
            <w:r w:rsidR="00E15C8D">
              <w:rPr>
                <w:rFonts w:ascii="Trebuchet MS"/>
                <w:b/>
                <w:sz w:val="22"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 w:rsidRPr="00E15C8D">
              <w:t>problem</w:t>
            </w:r>
            <w:r w:rsidRPr="00E15C8D">
              <w:rPr>
                <w:spacing w:val="-17"/>
              </w:rPr>
              <w:t xml:space="preserve"> </w:t>
            </w:r>
            <w:r w:rsidRPr="00E15C8D">
              <w:t>solving</w:t>
            </w:r>
            <w:r w:rsidRPr="00E15C8D">
              <w:rPr>
                <w:spacing w:val="-19"/>
              </w:rPr>
              <w:t xml:space="preserve"> </w:t>
            </w:r>
            <w:r w:rsidRPr="00E15C8D">
              <w:t>and</w:t>
            </w:r>
            <w:r w:rsidRPr="00E15C8D">
              <w:rPr>
                <w:spacing w:val="-19"/>
              </w:rPr>
              <w:t xml:space="preserve"> </w:t>
            </w:r>
            <w:r w:rsidRPr="00E15C8D">
              <w:t>logic</w:t>
            </w:r>
            <w:r w:rsidRPr="00E15C8D">
              <w:rPr>
                <w:spacing w:val="-17"/>
              </w:rPr>
              <w:t xml:space="preserve"> </w:t>
            </w:r>
            <w:r w:rsidRPr="00E15C8D">
              <w:t>skills.</w:t>
            </w:r>
          </w:p>
          <w:p w14:paraId="68D083F8" w14:textId="77777777" w:rsidR="00D341EF" w:rsidRDefault="00D341EF" w:rsidP="00D341EF">
            <w:pPr>
              <w:pStyle w:val="TableParagraph"/>
              <w:spacing w:before="15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Interactive Game Development (Fall 2015)</w:t>
            </w:r>
          </w:p>
          <w:p w14:paraId="2263B948" w14:textId="119424F8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0"/>
            </w:pPr>
            <w:r>
              <w:t xml:space="preserve">Developed games combining </w:t>
            </w:r>
            <w:r>
              <w:rPr>
                <w:spacing w:val="-36"/>
                <w:sz w:val="22"/>
              </w:rPr>
              <w:t xml:space="preserve"> </w:t>
            </w:r>
            <w:r w:rsidRPr="00E15C8D">
              <w:t>images,</w:t>
            </w:r>
            <w:r w:rsidRPr="00E15C8D">
              <w:rPr>
                <w:spacing w:val="-38"/>
              </w:rPr>
              <w:t xml:space="preserve"> </w:t>
            </w:r>
            <w:r w:rsidRPr="00E15C8D">
              <w:t>text,</w:t>
            </w:r>
            <w:r w:rsidRPr="00E15C8D">
              <w:rPr>
                <w:spacing w:val="-36"/>
              </w:rPr>
              <w:t xml:space="preserve"> </w:t>
            </w:r>
            <w:r w:rsidRPr="00E15C8D">
              <w:t>sound,</w:t>
            </w:r>
            <w:r w:rsidRPr="00E15C8D">
              <w:rPr>
                <w:spacing w:val="-37"/>
              </w:rPr>
              <w:t xml:space="preserve"> </w:t>
            </w:r>
            <w:r w:rsidRPr="00E15C8D">
              <w:t>animation.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1DF641D6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F228C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0B4882E4" w:rsidR="00F7455C" w:rsidRPr="00380FD1" w:rsidRDefault="007A4AE1" w:rsidP="00F7455C">
            <w:pPr>
              <w:pStyle w:val="Information"/>
            </w:pPr>
            <w:hyperlink r:id="rId13" w:history="1">
              <w:r w:rsidR="00F7455C" w:rsidRPr="00393174">
                <w:rPr>
                  <w:rStyle w:val="Hyperlink"/>
                </w:rPr>
                <w:t>keithklopez@gmail.com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640B0E7B" w:rsidR="00F7455C" w:rsidRPr="00380FD1" w:rsidRDefault="00B85A8A" w:rsidP="00F7455C">
            <w:pPr>
              <w:pStyle w:val="Information"/>
            </w:pPr>
            <w:hyperlink r:id="rId16" w:history="1">
              <w:r w:rsidRPr="00B85A8A">
                <w:rPr>
                  <w:rStyle w:val="Hyperlink"/>
                </w:rPr>
                <w:t>keithklopez.github.io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8855DB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26528" w14:textId="77777777" w:rsidR="007A4AE1" w:rsidRDefault="007A4AE1" w:rsidP="00590471">
      <w:r>
        <w:separator/>
      </w:r>
    </w:p>
  </w:endnote>
  <w:endnote w:type="continuationSeparator" w:id="0">
    <w:p w14:paraId="79D9CB17" w14:textId="77777777" w:rsidR="007A4AE1" w:rsidRDefault="007A4AE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4A1B7" w14:textId="77777777" w:rsidR="007A4AE1" w:rsidRDefault="007A4AE1" w:rsidP="00590471">
      <w:r>
        <w:separator/>
      </w:r>
    </w:p>
  </w:footnote>
  <w:footnote w:type="continuationSeparator" w:id="0">
    <w:p w14:paraId="3AC29856" w14:textId="77777777" w:rsidR="007A4AE1" w:rsidRDefault="007A4AE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0D0C0F"/>
    <w:rsid w:val="00112FD7"/>
    <w:rsid w:val="00150ABD"/>
    <w:rsid w:val="001946FC"/>
    <w:rsid w:val="001E5169"/>
    <w:rsid w:val="00222466"/>
    <w:rsid w:val="0024753C"/>
    <w:rsid w:val="00276026"/>
    <w:rsid w:val="002B4549"/>
    <w:rsid w:val="002C1A05"/>
    <w:rsid w:val="00310F17"/>
    <w:rsid w:val="00322A46"/>
    <w:rsid w:val="003326CB"/>
    <w:rsid w:val="00350796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B114D"/>
    <w:rsid w:val="006D79A8"/>
    <w:rsid w:val="0072353B"/>
    <w:rsid w:val="007575B6"/>
    <w:rsid w:val="00763265"/>
    <w:rsid w:val="007A4AE1"/>
    <w:rsid w:val="007B3C81"/>
    <w:rsid w:val="007D67CA"/>
    <w:rsid w:val="007E668F"/>
    <w:rsid w:val="007F5B63"/>
    <w:rsid w:val="00803A0A"/>
    <w:rsid w:val="00846CB9"/>
    <w:rsid w:val="008566AA"/>
    <w:rsid w:val="008855DB"/>
    <w:rsid w:val="008A1E6E"/>
    <w:rsid w:val="008C024F"/>
    <w:rsid w:val="008C2CFC"/>
    <w:rsid w:val="00912DC8"/>
    <w:rsid w:val="009475DC"/>
    <w:rsid w:val="00967B93"/>
    <w:rsid w:val="009D0257"/>
    <w:rsid w:val="009D090F"/>
    <w:rsid w:val="00A31464"/>
    <w:rsid w:val="00A31B16"/>
    <w:rsid w:val="00A33613"/>
    <w:rsid w:val="00A47A8D"/>
    <w:rsid w:val="00AA07F3"/>
    <w:rsid w:val="00AC6C7E"/>
    <w:rsid w:val="00B31943"/>
    <w:rsid w:val="00B4158A"/>
    <w:rsid w:val="00B6466C"/>
    <w:rsid w:val="00B85A8A"/>
    <w:rsid w:val="00BB1B5D"/>
    <w:rsid w:val="00BC22C7"/>
    <w:rsid w:val="00BD195A"/>
    <w:rsid w:val="00C07240"/>
    <w:rsid w:val="00C14078"/>
    <w:rsid w:val="00CE1E3D"/>
    <w:rsid w:val="00D053FA"/>
    <w:rsid w:val="00D341EF"/>
    <w:rsid w:val="00DC3F0A"/>
    <w:rsid w:val="00E15C8D"/>
    <w:rsid w:val="00E26AED"/>
    <w:rsid w:val="00E73AB8"/>
    <w:rsid w:val="00E90A60"/>
    <w:rsid w:val="00ED47F7"/>
    <w:rsid w:val="00EE7E09"/>
    <w:rsid w:val="00F0223C"/>
    <w:rsid w:val="00F3235D"/>
    <w:rsid w:val="00F32393"/>
    <w:rsid w:val="00F7455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keithklopez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keithklopez.github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245E3C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245E3C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245E3C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245E3C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245E3C"/>
    <w:rsid w:val="00363D09"/>
    <w:rsid w:val="0053600D"/>
    <w:rsid w:val="006951E0"/>
    <w:rsid w:val="00FC414B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5CDC9BAF54FD9B1CBC97E1D45CA5A">
    <w:name w:val="E345CDC9BAF54FD9B1CBC97E1D45CA5A"/>
  </w:style>
  <w:style w:type="paragraph" w:customStyle="1" w:styleId="B188239146B247EE8CEA8F41BF8B959A">
    <w:name w:val="B188239146B247EE8CEA8F41BF8B959A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2019-03-31T09:40:00Z</dcterms:created>
  <dcterms:modified xsi:type="dcterms:W3CDTF">2021-06-03T11:30:00Z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