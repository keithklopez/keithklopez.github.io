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A325885" w14:textId="77777777" w:rsidR="00D341EF" w:rsidRDefault="00D341EF" w:rsidP="00D341EF">
            <w:pPr>
              <w:pStyle w:val="ListBullet"/>
              <w:ind w:left="720"/>
            </w:pPr>
            <w:r>
              <w:rPr>
                <w:w w:val="95"/>
              </w:rPr>
              <w:t>3.0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GPA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bookmarkStart w:id="0" w:name="_GoBack"/>
            <w:bookmarkEnd w:id="0"/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Deepened knowledge of</w:t>
            </w:r>
            <w:r>
              <w:rPr>
                <w:spacing w:val="-18"/>
                <w:sz w:val="22"/>
              </w:rPr>
              <w:t xml:space="preserve"> </w:t>
            </w:r>
            <w:r>
              <w:rPr>
                <w:sz w:val="22"/>
              </w:rPr>
              <w:t>computer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algorithms.</w:t>
            </w:r>
          </w:p>
          <w:p w14:paraId="5B175CFC" w14:textId="7777777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 (Fall 2017)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sz w:val="22"/>
              </w:rPr>
              <w:t>problem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solving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logic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</w:t>
            </w:r>
            <w:r>
              <w:rPr>
                <w:spacing w:val="-38"/>
                <w:sz w:val="22"/>
              </w:rPr>
              <w:t xml:space="preserve"> </w:t>
            </w:r>
            <w:r>
              <w:t xml:space="preserve">combining 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images,</w:t>
            </w:r>
            <w:r>
              <w:rPr>
                <w:spacing w:val="-38"/>
                <w:sz w:val="22"/>
              </w:rPr>
              <w:t xml:space="preserve"> </w:t>
            </w:r>
            <w:r>
              <w:rPr>
                <w:sz w:val="22"/>
              </w:rPr>
              <w:t>text,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sound,</w:t>
            </w:r>
            <w:r>
              <w:rPr>
                <w:spacing w:val="-37"/>
                <w:sz w:val="22"/>
              </w:rPr>
              <w:t xml:space="preserve"> </w:t>
            </w:r>
            <w:r>
              <w:rPr>
                <w:sz w:val="22"/>
              </w:rPr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2C1A05" w:rsidP="00F7455C">
            <w:pPr>
              <w:pStyle w:val="Information"/>
            </w:pPr>
            <w:hyperlink r:id="rId13" w:history="1">
              <w:r w:rsidR="00F7455C"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2E2B32B" w:rsidR="00F7455C" w:rsidRPr="00380FD1" w:rsidRDefault="002C1A05" w:rsidP="00F7455C">
            <w:pPr>
              <w:pStyle w:val="Information"/>
            </w:pPr>
            <w:hyperlink r:id="rId16" w:history="1">
              <w:r w:rsidR="00F7455C" w:rsidRPr="00D341EF">
                <w:rPr>
                  <w:rStyle w:val="Hyperlink"/>
                </w:rPr>
                <w:t>keithklopez.com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9EEF3" w14:textId="77777777" w:rsidR="002C1A05" w:rsidRDefault="002C1A05" w:rsidP="00590471">
      <w:r>
        <w:separator/>
      </w:r>
    </w:p>
  </w:endnote>
  <w:endnote w:type="continuationSeparator" w:id="0">
    <w:p w14:paraId="718C25FD" w14:textId="77777777" w:rsidR="002C1A05" w:rsidRDefault="002C1A0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58DA1" w14:textId="77777777" w:rsidR="002C1A05" w:rsidRDefault="002C1A05" w:rsidP="00590471">
      <w:r>
        <w:separator/>
      </w:r>
    </w:p>
  </w:footnote>
  <w:footnote w:type="continuationSeparator" w:id="0">
    <w:p w14:paraId="434AA4A4" w14:textId="77777777" w:rsidR="002C1A05" w:rsidRDefault="002C1A0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112FD7"/>
    <w:rsid w:val="00150ABD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A07F3"/>
    <w:rsid w:val="00AC6C7E"/>
    <w:rsid w:val="00B3194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keithklopez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53600D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B94469ABE84361810E76F4F3F631B8">
    <w:name w:val="61B94469ABE84361810E76F4F3F631B8"/>
  </w:style>
  <w:style w:type="paragraph" w:customStyle="1" w:styleId="8B7B954C8CB94755812C6481C129B0D7">
    <w:name w:val="8B7B954C8CB94755812C6481C129B0D7"/>
  </w:style>
  <w:style w:type="paragraph" w:customStyle="1" w:styleId="E345CDC9BAF54FD9B1CBC97E1D45CA5A">
    <w:name w:val="E345CDC9BAF54FD9B1CBC97E1D45CA5A"/>
  </w:style>
  <w:style w:type="paragraph" w:customStyle="1" w:styleId="D65E9954DEBC4D149410A6F689C09BFE">
    <w:name w:val="D65E9954DEBC4D149410A6F689C09BFE"/>
  </w:style>
  <w:style w:type="paragraph" w:customStyle="1" w:styleId="946019BFEAF046F3BC2EB3D4A7662A8A">
    <w:name w:val="946019BFEAF046F3BC2EB3D4A7662A8A"/>
  </w:style>
  <w:style w:type="paragraph" w:customStyle="1" w:styleId="2BE8ED8B3AB440708B12EBFA6A8626CB">
    <w:name w:val="2BE8ED8B3AB440708B12EBFA6A8626CB"/>
  </w:style>
  <w:style w:type="paragraph" w:customStyle="1" w:styleId="CAEE014695A6409FABF170D94DE3B2D5">
    <w:name w:val="CAEE014695A6409FABF170D94DE3B2D5"/>
  </w:style>
  <w:style w:type="paragraph" w:customStyle="1" w:styleId="E27C2FEC3914467EA961E85777B63883">
    <w:name w:val="E27C2FEC3914467EA961E85777B63883"/>
  </w:style>
  <w:style w:type="paragraph" w:customStyle="1" w:styleId="F6B4111688434ED6A21861E4B0FFE235">
    <w:name w:val="F6B4111688434ED6A21861E4B0FFE235"/>
  </w:style>
  <w:style w:type="paragraph" w:customStyle="1" w:styleId="F6B3C232285A44D1A65E70AD064DC386">
    <w:name w:val="F6B3C232285A44D1A65E70AD064DC386"/>
  </w:style>
  <w:style w:type="paragraph" w:customStyle="1" w:styleId="D4932D432E264178A453C914602E517C">
    <w:name w:val="D4932D432E264178A453C914602E517C"/>
  </w:style>
  <w:style w:type="paragraph" w:customStyle="1" w:styleId="FEE500FE6DD241D49E67E2957497B447">
    <w:name w:val="FEE500FE6DD241D49E67E2957497B447"/>
  </w:style>
  <w:style w:type="paragraph" w:customStyle="1" w:styleId="7D0A229D63694092A1C15A4C023B036F">
    <w:name w:val="7D0A229D63694092A1C15A4C023B036F"/>
  </w:style>
  <w:style w:type="paragraph" w:customStyle="1" w:styleId="E105BC076F1341369BF86F3C98A50BA5">
    <w:name w:val="E105BC076F1341369BF86F3C98A50BA5"/>
  </w:style>
  <w:style w:type="paragraph" w:customStyle="1" w:styleId="CFC34A9324CD4BA1AD2916488C7D9AAD">
    <w:name w:val="CFC34A9324CD4BA1AD2916488C7D9AAD"/>
  </w:style>
  <w:style w:type="paragraph" w:customStyle="1" w:styleId="E1E46FBFB4E0454F8E799368941BFC51">
    <w:name w:val="E1E46FBFB4E0454F8E799368941BFC51"/>
  </w:style>
  <w:style w:type="paragraph" w:customStyle="1" w:styleId="EB52A403879B4B49A8CD7C328D9DE664">
    <w:name w:val="EB52A403879B4B49A8CD7C328D9DE664"/>
  </w:style>
  <w:style w:type="paragraph" w:customStyle="1" w:styleId="6218B75C2C5E4E458468A98F5C95BA57">
    <w:name w:val="6218B75C2C5E4E458468A98F5C95BA57"/>
  </w:style>
  <w:style w:type="paragraph" w:customStyle="1" w:styleId="0A6AB02C74BC41CAB6AD6F8AE2A55DD5">
    <w:name w:val="0A6AB02C74BC41CAB6AD6F8AE2A55DD5"/>
  </w:style>
  <w:style w:type="paragraph" w:customStyle="1" w:styleId="B188239146B247EE8CEA8F41BF8B959A">
    <w:name w:val="B188239146B247EE8CEA8F41BF8B959A"/>
  </w:style>
  <w:style w:type="paragraph" w:customStyle="1" w:styleId="621429A59DAF45B3BC1397AF66829158">
    <w:name w:val="621429A59DAF45B3BC1397AF66829158"/>
  </w:style>
  <w:style w:type="paragraph" w:customStyle="1" w:styleId="4403C140332848278EAE99804A09687D">
    <w:name w:val="4403C140332848278EAE99804A09687D"/>
  </w:style>
  <w:style w:type="paragraph" w:customStyle="1" w:styleId="3A3CA12907EB43A9AECDA3E3CF6CD0F7">
    <w:name w:val="3A3CA12907EB43A9AECDA3E3CF6CD0F7"/>
  </w:style>
  <w:style w:type="paragraph" w:customStyle="1" w:styleId="D5A73E59ED444814B8BBBD06566503E7">
    <w:name w:val="D5A73E59ED444814B8BBBD06566503E7"/>
  </w:style>
  <w:style w:type="paragraph" w:customStyle="1" w:styleId="C86AEC050CDD4F12AD4115AF016D7595">
    <w:name w:val="C86AEC050CDD4F12AD4115AF016D7595"/>
  </w:style>
  <w:style w:type="paragraph" w:customStyle="1" w:styleId="E43066D95513497D83A9B8A55C8FF028">
    <w:name w:val="E43066D95513497D83A9B8A55C8FF028"/>
  </w:style>
  <w:style w:type="paragraph" w:customStyle="1" w:styleId="D1A453CF0E4E41CA9DA0D98098B662A6">
    <w:name w:val="D1A453CF0E4E41CA9DA0D98098B662A6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paragraph" w:customStyle="1" w:styleId="81AD9F780BC24F53AA5D6E57C23F0F86">
    <w:name w:val="81AD9F780BC24F53AA5D6E57C23F0F86"/>
  </w:style>
  <w:style w:type="paragraph" w:customStyle="1" w:styleId="BABB1A8ABADB4C8F9280930CAD7AC218">
    <w:name w:val="BABB1A8ABADB4C8F9280930CAD7AC218"/>
  </w:style>
  <w:style w:type="paragraph" w:customStyle="1" w:styleId="1D4ACA4969F547EAB6FBB74B81FDFAC9">
    <w:name w:val="1D4ACA4969F547EAB6FBB74B81FDFAC9"/>
  </w:style>
  <w:style w:type="paragraph" w:customStyle="1" w:styleId="0D21DD7D90DB4C6B874747183083945A">
    <w:name w:val="0D21DD7D90DB4C6B874747183083945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4DECACBBCA04302BD16DA87345904A5">
    <w:name w:val="F4DECACBBCA04302BD16DA87345904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2019-05-23T14:08:00Z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